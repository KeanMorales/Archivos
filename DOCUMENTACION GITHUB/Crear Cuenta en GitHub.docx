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C6554A" w:rsidP="00C6554A">
      <w:pPr>
        <w:pStyle w:val="Foto"/>
      </w:pPr>
    </w:p>
    <w:p w:rsidR="002F51DA" w:rsidRDefault="002F51DA" w:rsidP="00C6554A">
      <w:pPr>
        <w:pStyle w:val="Puesto"/>
      </w:pPr>
    </w:p>
    <w:p w:rsidR="002F51DA" w:rsidRDefault="009114D9" w:rsidP="00C6554A">
      <w:pPr>
        <w:pStyle w:val="Puesto"/>
      </w:pPr>
      <w:r w:rsidRPr="002F51DA">
        <w:rPr>
          <w:noProof/>
          <w:lang w:val="es-PE" w:eastAsia="es-PE"/>
        </w:rPr>
        <w:drawing>
          <wp:anchor distT="0" distB="0" distL="114300" distR="114300" simplePos="0" relativeHeight="251653120" behindDoc="0" locked="0" layoutInCell="1" allowOverlap="1" wp14:anchorId="408A1692" wp14:editId="0C90B031">
            <wp:simplePos x="0" y="0"/>
            <wp:positionH relativeFrom="margin">
              <wp:posOffset>775203</wp:posOffset>
            </wp:positionH>
            <wp:positionV relativeFrom="paragraph">
              <wp:posOffset>87407</wp:posOffset>
            </wp:positionV>
            <wp:extent cx="3526790" cy="1417320"/>
            <wp:effectExtent l="76200" t="76200" r="130810" b="125730"/>
            <wp:wrapSquare wrapText="bothSides"/>
            <wp:docPr id="1" name="Imagen 1" descr="C:\Users\KEAN\Desktop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AN\Desktop\githu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9" r="41521" b="24404"/>
                    <a:stretch/>
                  </pic:blipFill>
                  <pic:spPr bwMode="auto">
                    <a:xfrm>
                      <a:off x="0" y="0"/>
                      <a:ext cx="3526790" cy="141732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1DA" w:rsidRDefault="002F51DA" w:rsidP="00C6554A">
      <w:pPr>
        <w:pStyle w:val="Puesto"/>
      </w:pPr>
    </w:p>
    <w:p w:rsidR="002F51DA" w:rsidRDefault="009114D9" w:rsidP="00C6554A">
      <w:pPr>
        <w:pStyle w:val="Puesto"/>
      </w:pPr>
      <w:r w:rsidRPr="002F51DA">
        <w:rPr>
          <w:noProof/>
          <w:lang w:val="es-PE" w:eastAsia="es-PE"/>
        </w:rPr>
        <w:drawing>
          <wp:anchor distT="0" distB="0" distL="114300" distR="114300" simplePos="0" relativeHeight="251654144" behindDoc="0" locked="0" layoutInCell="1" allowOverlap="1" wp14:anchorId="22570227" wp14:editId="7EFA5DC4">
            <wp:simplePos x="0" y="0"/>
            <wp:positionH relativeFrom="margin">
              <wp:posOffset>-1852</wp:posOffset>
            </wp:positionH>
            <wp:positionV relativeFrom="paragraph">
              <wp:posOffset>771822</wp:posOffset>
            </wp:positionV>
            <wp:extent cx="5274310" cy="2606380"/>
            <wp:effectExtent l="0" t="0" r="2540" b="3810"/>
            <wp:wrapSquare wrapText="bothSides"/>
            <wp:docPr id="2" name="Imagen 2" descr="C:\Users\KEAN\Desktop\github-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AN\Desktop\github-head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1DA" w:rsidRDefault="002F51DA" w:rsidP="00C6554A">
      <w:pPr>
        <w:pStyle w:val="Puesto"/>
      </w:pPr>
    </w:p>
    <w:p w:rsidR="009114D9" w:rsidRDefault="009114D9" w:rsidP="00C6554A">
      <w:pPr>
        <w:pStyle w:val="Puesto"/>
        <w:rPr>
          <w:noProof/>
          <w:lang w:val="es-PE" w:eastAsia="es-PE"/>
        </w:rPr>
      </w:pPr>
    </w:p>
    <w:p w:rsidR="00C6554A" w:rsidRPr="00914741" w:rsidRDefault="002F51DA" w:rsidP="00C6554A">
      <w:pPr>
        <w:pStyle w:val="Puesto"/>
      </w:pPr>
      <w:r>
        <w:t>Crear Cuenta en GitHub</w:t>
      </w:r>
    </w:p>
    <w:p w:rsidR="00C6554A" w:rsidRPr="00914741" w:rsidRDefault="002F51DA" w:rsidP="00C6554A">
      <w:pPr>
        <w:pStyle w:val="Subttulo"/>
      </w:pPr>
      <w:r>
        <w:t>iNVESTIGACION FORMATIVA</w:t>
      </w:r>
    </w:p>
    <w:p w:rsidR="009114D9" w:rsidRPr="00AC7F6C" w:rsidRDefault="002F51DA" w:rsidP="009114D9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14741">
        <w:rPr>
          <w:lang w:bidi="es-ES"/>
        </w:rPr>
        <w:t xml:space="preserve">| | </w:t>
      </w:r>
      <w:r>
        <w:t>Ingeniería de Software II</w:t>
      </w:r>
      <w:r w:rsidR="00C6554A" w:rsidRPr="00914741">
        <w:rPr>
          <w:lang w:bidi="es-ES"/>
        </w:rPr>
        <w:t xml:space="preserve"> |</w:t>
      </w:r>
      <w:r w:rsidRPr="00914741">
        <w:rPr>
          <w:lang w:bidi="es-ES"/>
        </w:rPr>
        <w:t xml:space="preserve">| </w:t>
      </w:r>
      <w:r w:rsidR="00C6554A" w:rsidRPr="00914741">
        <w:rPr>
          <w:lang w:bidi="es-ES"/>
        </w:rPr>
        <w:t xml:space="preserve"> </w:t>
      </w:r>
      <w:r w:rsidR="00C6554A" w:rsidRPr="00914741">
        <w:rPr>
          <w:lang w:bidi="es-ES"/>
        </w:rPr>
        <w:br w:type="page"/>
      </w:r>
    </w:p>
    <w:p w:rsidR="009114D9" w:rsidRPr="00355A9D" w:rsidRDefault="009114D9" w:rsidP="009114D9">
      <w:pPr>
        <w:pStyle w:val="Ttulo1"/>
        <w:rPr>
          <w:rStyle w:val="Hipervnculo"/>
          <w:sz w:val="28"/>
          <w:szCs w:val="28"/>
        </w:rPr>
      </w:pPr>
      <w:r w:rsidRPr="00355A9D">
        <w:rPr>
          <w:sz w:val="28"/>
          <w:szCs w:val="28"/>
        </w:rPr>
        <w:lastRenderedPageBreak/>
        <w:t xml:space="preserve">1.-Entrar a la </w:t>
      </w:r>
      <w:r w:rsidRPr="00355A9D">
        <w:rPr>
          <w:sz w:val="28"/>
          <w:szCs w:val="28"/>
        </w:rPr>
        <w:t>página</w:t>
      </w:r>
      <w:r w:rsidRPr="00355A9D">
        <w:rPr>
          <w:sz w:val="28"/>
          <w:szCs w:val="28"/>
        </w:rPr>
        <w:t xml:space="preserve"> </w:t>
      </w:r>
      <w:r w:rsidRPr="00355A9D">
        <w:rPr>
          <w:sz w:val="28"/>
          <w:szCs w:val="28"/>
        </w:rPr>
        <w:t>web:</w:t>
      </w:r>
      <w:r w:rsidRPr="00355A9D">
        <w:rPr>
          <w:sz w:val="28"/>
          <w:szCs w:val="28"/>
        </w:rPr>
        <w:t xml:space="preserve">  </w:t>
      </w:r>
      <w:hyperlink r:id="rId9" w:history="1">
        <w:r w:rsidRPr="00355A9D">
          <w:rPr>
            <w:rStyle w:val="Hipervnculo"/>
            <w:sz w:val="28"/>
            <w:szCs w:val="28"/>
          </w:rPr>
          <w:t>https://github.com</w:t>
        </w:r>
      </w:hyperlink>
    </w:p>
    <w:p w:rsidR="009114D9" w:rsidRPr="00355A9D" w:rsidRDefault="009114D9" w:rsidP="009114D9">
      <w:pPr>
        <w:rPr>
          <w:noProof/>
          <w:sz w:val="28"/>
          <w:szCs w:val="28"/>
          <w:lang w:val="es-PE" w:eastAsia="es-PE"/>
        </w:rPr>
      </w:pPr>
    </w:p>
    <w:p w:rsidR="009114D9" w:rsidRPr="00355A9D" w:rsidRDefault="009114D9" w:rsidP="009114D9">
      <w:pPr>
        <w:rPr>
          <w:sz w:val="28"/>
          <w:szCs w:val="28"/>
        </w:rPr>
      </w:pPr>
      <w:r w:rsidRPr="00355A9D">
        <w:rPr>
          <w:noProof/>
          <w:sz w:val="28"/>
          <w:szCs w:val="28"/>
          <w:lang w:val="es-PE"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-2969</wp:posOffset>
            </wp:positionH>
            <wp:positionV relativeFrom="paragraph">
              <wp:posOffset>-3307</wp:posOffset>
            </wp:positionV>
            <wp:extent cx="5273504" cy="3954483"/>
            <wp:effectExtent l="0" t="0" r="3810" b="8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3453"/>
                    <a:stretch/>
                  </pic:blipFill>
                  <pic:spPr bwMode="auto">
                    <a:xfrm>
                      <a:off x="0" y="0"/>
                      <a:ext cx="5273504" cy="395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5A9D">
        <w:rPr>
          <w:sz w:val="28"/>
          <w:szCs w:val="28"/>
        </w:rPr>
        <w:t xml:space="preserve">      </w:t>
      </w:r>
    </w:p>
    <w:p w:rsidR="009114D9" w:rsidRPr="00355A9D" w:rsidRDefault="009114D9" w:rsidP="009114D9">
      <w:pPr>
        <w:pStyle w:val="Ttulo1"/>
        <w:rPr>
          <w:sz w:val="28"/>
          <w:szCs w:val="28"/>
        </w:rPr>
      </w:pPr>
      <w:r w:rsidRPr="00355A9D">
        <w:rPr>
          <w:sz w:val="28"/>
          <w:szCs w:val="28"/>
        </w:rPr>
        <w:t>2.- Registrarse en el formulario.</w:t>
      </w:r>
    </w:p>
    <w:p w:rsidR="009114D9" w:rsidRPr="00355A9D" w:rsidRDefault="004A3425" w:rsidP="004A3425">
      <w:pPr>
        <w:rPr>
          <w:noProof/>
          <w:sz w:val="28"/>
          <w:szCs w:val="28"/>
          <w:lang w:eastAsia="es-PE"/>
        </w:rPr>
      </w:pPr>
      <w:r w:rsidRPr="00355A9D">
        <w:rPr>
          <w:noProof/>
          <w:sz w:val="28"/>
          <w:szCs w:val="28"/>
          <w:lang w:val="es-PE" w:eastAsia="es-P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202474</wp:posOffset>
                </wp:positionH>
                <wp:positionV relativeFrom="paragraph">
                  <wp:posOffset>180068</wp:posOffset>
                </wp:positionV>
                <wp:extent cx="4750345" cy="2339975"/>
                <wp:effectExtent l="76200" t="76200" r="69850" b="136525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0345" cy="2339975"/>
                          <a:chOff x="0" y="0"/>
                          <a:chExt cx="4750345" cy="233997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838" t="26619" r="12334" b="29798"/>
                          <a:stretch/>
                        </pic:blipFill>
                        <pic:spPr bwMode="auto">
                          <a:xfrm>
                            <a:off x="0" y="0"/>
                            <a:ext cx="2001520" cy="23399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3017" y="182880"/>
                            <a:ext cx="1821180" cy="38036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14D9" w:rsidRDefault="009114D9" w:rsidP="004A3425">
                              <w:pPr>
                                <w:jc w:val="center"/>
                              </w:pPr>
                              <w:r>
                                <w:t>NOMBRE DE USUARIO</w:t>
                              </w:r>
                            </w:p>
                            <w:p w:rsidR="009114D9" w:rsidRDefault="009114D9" w:rsidP="009114D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uadro de texto 3"/>
                        <wps:cNvSpPr txBox="1">
                          <a:spLocks noChangeArrowheads="1"/>
                        </wps:cNvSpPr>
                        <wps:spPr bwMode="auto">
                          <a:xfrm>
                            <a:off x="2913017" y="666206"/>
                            <a:ext cx="1835785" cy="36766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14D9" w:rsidRDefault="009114D9" w:rsidP="004A3425">
                              <w:pPr>
                                <w:jc w:val="center"/>
                              </w:pPr>
                              <w:r>
                                <w:t>CORREO ELECTRONICO</w:t>
                              </w:r>
                            </w:p>
                            <w:p w:rsidR="009114D9" w:rsidRDefault="009114D9" w:rsidP="009114D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3017" y="1110343"/>
                            <a:ext cx="1835785" cy="40449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14D9" w:rsidRDefault="009114D9" w:rsidP="004A3425">
                              <w:pPr>
                                <w:jc w:val="center"/>
                              </w:pPr>
                              <w:r>
                                <w:t>CONTRASEÑA</w:t>
                              </w:r>
                            </w:p>
                            <w:p w:rsidR="009114D9" w:rsidRDefault="009114D9" w:rsidP="009114D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Flecha derecha 4"/>
                        <wps:cNvSpPr/>
                        <wps:spPr>
                          <a:xfrm>
                            <a:off x="2116183" y="287383"/>
                            <a:ext cx="676275" cy="2095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echa derecha 5"/>
                        <wps:cNvSpPr/>
                        <wps:spPr>
                          <a:xfrm>
                            <a:off x="2116183" y="731520"/>
                            <a:ext cx="676275" cy="2095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echa derecha 6"/>
                        <wps:cNvSpPr/>
                        <wps:spPr>
                          <a:xfrm>
                            <a:off x="2116183" y="1188720"/>
                            <a:ext cx="676275" cy="2095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lecha derecha 9"/>
                        <wps:cNvSpPr/>
                        <wps:spPr>
                          <a:xfrm>
                            <a:off x="2116183" y="1632857"/>
                            <a:ext cx="676275" cy="2095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99955" y="1580606"/>
                            <a:ext cx="1850390" cy="38036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14D9" w:rsidRDefault="009114D9" w:rsidP="004A3425">
                              <w:pPr>
                                <w:jc w:val="center"/>
                              </w:pPr>
                              <w:r>
                                <w:t>REGISTRARSE</w:t>
                              </w:r>
                            </w:p>
                            <w:p w:rsidR="009114D9" w:rsidRDefault="009114D9" w:rsidP="009114D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8" o:spid="_x0000_s1026" style="position:absolute;margin-left:15.95pt;margin-top:14.2pt;width:374.05pt;height:184.25pt;z-index:251665408" coordsize="47503,2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width:20015;height:23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73GDDAAAA2wAAAA8AAABkcnMvZG93bnJldi54bWxET0trwkAQvhf8D8sI3upG0SKpq2i1IPiA&#10;mnrwNmbHJDY7G7Jbjf/eFQq9zcf3nPG0MaW4Uu0Kywp63QgEcWp1wZmC7+TzdQTCeWSNpWVScCcH&#10;00nrZYyxtjf+ouveZyKEsItRQe59FUvp0pwMuq6tiAN3trVBH2CdSV3jLYSbUvaj6E0aLDg05FjR&#10;R07pz/7XKNjuDof5ZZMce4VO78lycaLBcK1Up93M3kF4avy/+M+90mF+H56/hAPk5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3vcYMMAAADbAAAADwAAAAAAAAAAAAAAAACf&#10;AgAAZHJzL2Rvd25yZXYueG1sUEsFBgAAAAAEAAQA9wAAAI8DAAAAAA==&#10;" stroked="t" strokeweight="3pt">
                  <v:stroke endcap="square"/>
                  <v:imagedata r:id="rId12" o:title="" croptop="17445f" cropbottom="19528f" cropleft="37905f" cropright="8083f"/>
                  <v:shadow on="t" color="black" opacity="28180f" origin="-.5,-.5" offset=".74836mm,.74836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29130;top:1828;width:18211;height:3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8WEcUA&#10;AADcAAAADwAAAGRycy9kb3ducmV2LnhtbESPQWvCQBSE7wX/w/KE3upGQ1uJriKCtAc91KTg8ZF9&#10;ZoPZtyG7iem/7wqFHoeZ+YZZb0fbiIE6XztWMJ8lIIhLp2uuFBT54WUJwgdkjY1jUvBDHrabydMa&#10;M+3u/EXDOVQiQthnqMCE0GZS+tKQRT9zLXH0rq6zGKLsKqk7vEe4beQiSd6kxZrjgsGW9obK27m3&#10;kXIwaX58HY/F6TvZtx992lzKVKnn6bhbgQg0hv/wX/tTK1jM3+Fx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xYRxQAAANwAAAAPAAAAAAAAAAAAAAAAAJgCAABkcnMv&#10;ZG93bnJldi54bWxQSwUGAAAAAAQABAD1AAAAigMAAAAA&#10;" fillcolor="#feb80a [3206]" strokecolor="white [3201]" strokeweight="3pt">
                  <v:shadow on="t" color="black" opacity="24903f" origin=",.5" offset="0,.55556mm"/>
                  <v:textbox>
                    <w:txbxContent>
                      <w:p w:rsidR="009114D9" w:rsidRDefault="009114D9" w:rsidP="004A3425">
                        <w:pPr>
                          <w:jc w:val="center"/>
                        </w:pPr>
                        <w:r>
                          <w:t>NOMBRE DE USUARIO</w:t>
                        </w:r>
                      </w:p>
                      <w:p w:rsidR="009114D9" w:rsidRDefault="009114D9" w:rsidP="009114D9"/>
                    </w:txbxContent>
                  </v:textbox>
                </v:shape>
                <v:shape id="Cuadro de texto 3" o:spid="_x0000_s1029" type="#_x0000_t202" style="position:absolute;left:29130;top:6662;width:18358;height:36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Gl58MA&#10;AADaAAAADwAAAGRycy9kb3ducmV2LnhtbESPS2vDMBCE74X+B7GB3Bo5NSnBjWxKILQH99A8IMfF&#10;2lqm1spY8iP/vgoUehxm5htmV8y2FSP1vnGsYL1KQBBXTjdcKzifDk9bED4ga2wdk4IbeSjyx4cd&#10;ZtpN/EXjMdQiQthnqMCE0GVS+sqQRb9yHXH0vl1vMUTZ11L3OEW4beVzkrxIiw3HBYMd7Q1VP8fB&#10;RsrBpKdyM5fnz0uy796HtL1WqVLLxfz2CiLQHP7Df+0PrSCF+5V4A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Gl58MAAADaAAAADwAAAAAAAAAAAAAAAACYAgAAZHJzL2Rv&#10;d25yZXYueG1sUEsFBgAAAAAEAAQA9QAAAIgDAAAAAA==&#10;" fillcolor="#feb80a [3206]" strokecolor="white [3201]" strokeweight="3pt">
                  <v:shadow on="t" color="black" opacity="24903f" origin=",.5" offset="0,.55556mm"/>
                  <v:textbox>
                    <w:txbxContent>
                      <w:p w:rsidR="009114D9" w:rsidRDefault="009114D9" w:rsidP="004A3425">
                        <w:pPr>
                          <w:jc w:val="center"/>
                        </w:pPr>
                        <w:r>
                          <w:t>CORREO ELECTRONICO</w:t>
                        </w:r>
                      </w:p>
                      <w:p w:rsidR="009114D9" w:rsidRDefault="009114D9" w:rsidP="009114D9"/>
                    </w:txbxContent>
                  </v:textbox>
                </v:shape>
                <v:shape id="Cuadro de texto 2" o:spid="_x0000_s1030" type="#_x0000_t202" style="position:absolute;left:29130;top:11103;width:18358;height:40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j5MIA&#10;AADaAAAADwAAAGRycy9kb3ducmV2LnhtbESPQYvCMBSE7wv+h/CEva2pll2lGkUEWQ962Krg8dE8&#10;m2LzUpqo9d9vBMHjMDPfMLNFZ2txo9ZXjhUMBwkI4sLpiksFh/36awLCB2SNtWNS8CAPi3nvY4aZ&#10;dnf+o1seShEh7DNUYEJoMil9YciiH7iGOHpn11oMUbal1C3eI9zWcpQkP9JixXHBYEMrQ8Ulv9pI&#10;WZt0v/3utofdMVk1v9e0PhWpUp/9bjkFEagL7/CrvdEKxvC8Em+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qPkwgAAANoAAAAPAAAAAAAAAAAAAAAAAJgCAABkcnMvZG93&#10;bnJldi54bWxQSwUGAAAAAAQABAD1AAAAhwMAAAAA&#10;" fillcolor="#feb80a [3206]" strokecolor="white [3201]" strokeweight="3pt">
                  <v:shadow on="t" color="black" opacity="24903f" origin=",.5" offset="0,.55556mm"/>
                  <v:textbox>
                    <w:txbxContent>
                      <w:p w:rsidR="009114D9" w:rsidRDefault="009114D9" w:rsidP="004A3425">
                        <w:pPr>
                          <w:jc w:val="center"/>
                        </w:pPr>
                        <w:r>
                          <w:t>CONTRASEÑA</w:t>
                        </w:r>
                      </w:p>
                      <w:p w:rsidR="009114D9" w:rsidRDefault="009114D9" w:rsidP="009114D9"/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 derecha 4" o:spid="_x0000_s1031" type="#_x0000_t13" style="position:absolute;left:21161;top:2873;width:6763;height: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57MEA&#10;AADaAAAADwAAAGRycy9kb3ducmV2LnhtbESPQWvCQBSE7wX/w/IK3uomtYikrhKEgBcPJhWvj+xr&#10;Err7NmS3Sfz3rlDocZiZb5jdYbZGjDT4zrGCdJWAIK6d7rhR8FUVb1sQPiBrNI5JwZ08HPaLlx1m&#10;2k18obEMjYgQ9hkqaEPoMyl93ZJFv3I9cfS+3WAxRDk0Ug84Rbg18j1JNtJix3GhxZ6OLdU/5a9V&#10;QOmE+dnOXXpbm2qTX4vgjFFq+TrnnyACzeE//Nc+aQUf8LwSb4D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rOezBAAAA2gAAAA8AAAAAAAAAAAAAAAAAmAIAAGRycy9kb3du&#10;cmV2LnhtbFBLBQYAAAAABAAEAPUAAACGAwAAAAA=&#10;" adj="18254" fillcolor="#feb80a [3206]" strokecolor="white [3201]" strokeweight="3pt">
                  <v:shadow on="t" color="black" opacity="24903f" origin=",.5" offset="0,.55556mm"/>
                </v:shape>
                <v:shape id="Flecha derecha 5" o:spid="_x0000_s1032" type="#_x0000_t13" style="position:absolute;left:21161;top:7315;width:6763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cd8EA&#10;AADaAAAADwAAAGRycy9kb3ducmV2LnhtbESPQWvCQBSE7wX/w/IK3uomlYqkrhKEgBcPJhWvj+xr&#10;Err7NmS3Sfz3rlDocZiZb5jdYbZGjDT4zrGCdJWAIK6d7rhR8FUVb1sQPiBrNI5JwZ08HPaLlx1m&#10;2k18obEMjYgQ9hkqaEPoMyl93ZJFv3I9cfS+3WAxRDk0Ug84Rbg18j1JNtJix3GhxZ6OLdU/5a9V&#10;QOmE+dnOXXpbm2qTX4vgjFFq+TrnnyACzeE//Nc+aQUf8LwSb4D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nnHfBAAAA2gAAAA8AAAAAAAAAAAAAAAAAmAIAAGRycy9kb3du&#10;cmV2LnhtbFBLBQYAAAAABAAEAPUAAACGAwAAAAA=&#10;" adj="18254" fillcolor="#feb80a [3206]" strokecolor="white [3201]" strokeweight="3pt">
                  <v:shadow on="t" color="black" opacity="24903f" origin=",.5" offset="0,.55556mm"/>
                </v:shape>
                <v:shape id="Flecha derecha 6" o:spid="_x0000_s1033" type="#_x0000_t13" style="position:absolute;left:21161;top:11887;width:6763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UCAMEA&#10;AADaAAAADwAAAGRycy9kb3ducmV2LnhtbESPwWrDMBBE74H8g9hCb7HsFExwrQRTCOTSQ5KGXhdr&#10;a5lKK2Mpsfv3USDQ4zAzb5h6NzsrbjSG3rOCIstBELde99wp+DrvVxsQISJrtJ5JwR8F2G2Xixor&#10;7Sc+0u0UO5EgHCpUYGIcKilDa8hhyPxAnLwfPzqMSY6d1CNOCe6sXOd5KR32nBYMDvRhqP09XZ0C&#10;KiZsPt3cF99v9lw2l3301ir1+jI37yAizfE//GwftIISHlfSDZ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1AgDBAAAA2gAAAA8AAAAAAAAAAAAAAAAAmAIAAGRycy9kb3du&#10;cmV2LnhtbFBLBQYAAAAABAAEAPUAAACGAwAAAAA=&#10;" adj="18254" fillcolor="#feb80a [3206]" strokecolor="white [3201]" strokeweight="3pt">
                  <v:shadow on="t" color="black" opacity="24903f" origin=",.5" offset="0,.55556mm"/>
                </v:shape>
                <v:shape id="Flecha derecha 9" o:spid="_x0000_s1034" type="#_x0000_t13" style="position:absolute;left:21161;top:16328;width:6763;height: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qWcsEA&#10;AADaAAAADwAAAGRycy9kb3ducmV2LnhtbESPQWvCQBSE7wX/w/IK3uomFUJNXSUIAS8ejBWvj+xr&#10;Err7NmS3Sfz3rlDocZiZb5jtfrZGjDT4zrGCdJWAIK6d7rhR8HUp3z5A+ICs0TgmBXfysN8tXraY&#10;azfxmcYqNCJC2OeooA2hz6X0dUsW/cr1xNH7doPFEOXQSD3gFOHWyPckyaTFjuNCiz0dWqp/ql+r&#10;gNIJi5Odu/S2NpesuJbBGaPU8nUuPkEEmsN/+K991Ao28LwSb4D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qlnLBAAAA2gAAAA8AAAAAAAAAAAAAAAAAmAIAAGRycy9kb3du&#10;cmV2LnhtbFBLBQYAAAAABAAEAPUAAACGAwAAAAA=&#10;" adj="18254" fillcolor="#feb80a [3206]" strokecolor="white [3201]" strokeweight="3pt">
                  <v:shadow on="t" color="black" opacity="24903f" origin=",.5" offset="0,.55556mm"/>
                </v:shape>
                <v:shape id="Cuadro de texto 2" o:spid="_x0000_s1035" type="#_x0000_t202" style="position:absolute;left:28999;top:15806;width:18504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3lsMA&#10;AADaAAAADwAAAGRycy9kb3ducmV2LnhtbESPwWrCQBCG7wXfYRnBW91oaCnRVUQQPdhD1YLHITtm&#10;g9nZkF01vr1zKPQ4/PN/M9982ftG3amLdWADk3EGirgMtubKwOm4ef8CFROyxSYwGXhShOVi8DbH&#10;woYH/9D9kColEI4FGnAptYXWsXTkMY5DSyzZJXQek4xdpW2HD4H7Rk+z7FN7rFkuOGxp7ai8Hm5e&#10;KBuXH/cf/f70/Zut2+0tb85lbsxo2K9moBL16X/5r72zBuRXUREN0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U3lsMAAADaAAAADwAAAAAAAAAAAAAAAACYAgAAZHJzL2Rv&#10;d25yZXYueG1sUEsFBgAAAAAEAAQA9QAAAIgDAAAAAA==&#10;" fillcolor="#feb80a [3206]" strokecolor="white [3201]" strokeweight="3pt">
                  <v:shadow on="t" color="black" opacity="24903f" origin=",.5" offset="0,.55556mm"/>
                  <v:textbox>
                    <w:txbxContent>
                      <w:p w:rsidR="009114D9" w:rsidRDefault="009114D9" w:rsidP="004A3425">
                        <w:pPr>
                          <w:jc w:val="center"/>
                        </w:pPr>
                        <w:r>
                          <w:t>REGISTRARSE</w:t>
                        </w:r>
                      </w:p>
                      <w:p w:rsidR="009114D9" w:rsidRDefault="009114D9" w:rsidP="009114D9"/>
                    </w:txbxContent>
                  </v:textbox>
                </v:shape>
              </v:group>
            </w:pict>
          </mc:Fallback>
        </mc:AlternateContent>
      </w:r>
    </w:p>
    <w:p w:rsidR="009114D9" w:rsidRPr="00355A9D" w:rsidRDefault="009114D9" w:rsidP="004A3425">
      <w:pPr>
        <w:rPr>
          <w:noProof/>
          <w:sz w:val="28"/>
          <w:szCs w:val="28"/>
          <w:lang w:eastAsia="es-PE"/>
        </w:rPr>
      </w:pPr>
    </w:p>
    <w:p w:rsidR="009114D9" w:rsidRPr="00355A9D" w:rsidRDefault="009114D9" w:rsidP="004A3425">
      <w:pPr>
        <w:rPr>
          <w:noProof/>
          <w:sz w:val="28"/>
          <w:szCs w:val="28"/>
          <w:lang w:eastAsia="es-PE"/>
        </w:rPr>
      </w:pPr>
    </w:p>
    <w:p w:rsidR="009114D9" w:rsidRPr="00355A9D" w:rsidRDefault="009114D9" w:rsidP="004A3425">
      <w:pPr>
        <w:rPr>
          <w:sz w:val="28"/>
          <w:szCs w:val="28"/>
        </w:rPr>
      </w:pPr>
    </w:p>
    <w:p w:rsidR="009114D9" w:rsidRPr="00355A9D" w:rsidRDefault="009114D9" w:rsidP="004A3425">
      <w:pPr>
        <w:rPr>
          <w:sz w:val="28"/>
          <w:szCs w:val="28"/>
        </w:rPr>
      </w:pPr>
    </w:p>
    <w:p w:rsidR="009114D9" w:rsidRPr="00355A9D" w:rsidRDefault="009114D9" w:rsidP="004A3425">
      <w:pPr>
        <w:rPr>
          <w:sz w:val="28"/>
          <w:szCs w:val="28"/>
        </w:rPr>
      </w:pPr>
    </w:p>
    <w:p w:rsidR="009114D9" w:rsidRPr="00355A9D" w:rsidRDefault="004A3425" w:rsidP="009114D9">
      <w:pPr>
        <w:pStyle w:val="Ttulo1"/>
        <w:rPr>
          <w:sz w:val="28"/>
          <w:szCs w:val="28"/>
        </w:rPr>
      </w:pPr>
      <w:r w:rsidRPr="00355A9D">
        <w:rPr>
          <w:sz w:val="28"/>
          <w:szCs w:val="28"/>
        </w:rPr>
        <w:lastRenderedPageBreak/>
        <w:t xml:space="preserve">3.-Debe mostrar los </w:t>
      </w:r>
      <w:proofErr w:type="spellStart"/>
      <w:r w:rsidRPr="00355A9D">
        <w:rPr>
          <w:sz w:val="28"/>
          <w:szCs w:val="28"/>
        </w:rPr>
        <w:t>C</w:t>
      </w:r>
      <w:r w:rsidR="009114D9" w:rsidRPr="00355A9D">
        <w:rPr>
          <w:sz w:val="28"/>
          <w:szCs w:val="28"/>
        </w:rPr>
        <w:t>heck</w:t>
      </w:r>
      <w:r w:rsidRPr="00355A9D">
        <w:rPr>
          <w:sz w:val="28"/>
          <w:szCs w:val="28"/>
        </w:rPr>
        <w:t>ed</w:t>
      </w:r>
      <w:proofErr w:type="spellEnd"/>
      <w:r w:rsidR="009114D9" w:rsidRPr="00355A9D">
        <w:rPr>
          <w:sz w:val="28"/>
          <w:szCs w:val="28"/>
        </w:rPr>
        <w:t xml:space="preserve"> en color </w:t>
      </w:r>
      <w:r w:rsidRPr="00355A9D">
        <w:rPr>
          <w:sz w:val="28"/>
          <w:szCs w:val="28"/>
        </w:rPr>
        <w:t>verde, eso</w:t>
      </w:r>
      <w:r w:rsidR="009114D9" w:rsidRPr="00355A9D">
        <w:rPr>
          <w:sz w:val="28"/>
          <w:szCs w:val="28"/>
        </w:rPr>
        <w:t xml:space="preserve"> quiere decir que ni el nombre de usuario, ni el correo electrónico están registrados.</w:t>
      </w:r>
    </w:p>
    <w:p w:rsidR="009114D9" w:rsidRPr="00355A9D" w:rsidRDefault="00B50365" w:rsidP="009114D9">
      <w:pPr>
        <w:rPr>
          <w:sz w:val="28"/>
          <w:szCs w:val="28"/>
        </w:rPr>
      </w:pPr>
      <w:r w:rsidRPr="00355A9D">
        <w:rPr>
          <w:noProof/>
          <w:sz w:val="28"/>
          <w:szCs w:val="28"/>
          <w:lang w:val="es-PE" w:eastAsia="es-P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CD33B5D" wp14:editId="6E991EB2">
                <wp:simplePos x="0" y="0"/>
                <wp:positionH relativeFrom="column">
                  <wp:posOffset>0</wp:posOffset>
                </wp:positionH>
                <wp:positionV relativeFrom="paragraph">
                  <wp:posOffset>20955</wp:posOffset>
                </wp:positionV>
                <wp:extent cx="5200650" cy="2676525"/>
                <wp:effectExtent l="0" t="0" r="76200" b="952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2676525"/>
                          <a:chOff x="0" y="0"/>
                          <a:chExt cx="5200650" cy="2676525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26" t="26017" r="11630" b="29443"/>
                          <a:stretch/>
                        </pic:blipFill>
                        <pic:spPr bwMode="auto">
                          <a:xfrm>
                            <a:off x="0" y="0"/>
                            <a:ext cx="2331085" cy="267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Elipse 10"/>
                        <wps:cNvSpPr/>
                        <wps:spPr>
                          <a:xfrm>
                            <a:off x="1819275" y="323850"/>
                            <a:ext cx="390525" cy="3143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Elipse 11"/>
                        <wps:cNvSpPr/>
                        <wps:spPr>
                          <a:xfrm>
                            <a:off x="1838325" y="838200"/>
                            <a:ext cx="390525" cy="3143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Llamada de flecha a la izquierda 19"/>
                        <wps:cNvSpPr/>
                        <wps:spPr>
                          <a:xfrm>
                            <a:off x="2419350" y="200025"/>
                            <a:ext cx="2781300" cy="1295400"/>
                          </a:xfrm>
                          <a:prstGeom prst="leftArrowCallou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67B1" w:rsidRPr="005967B1" w:rsidRDefault="005967B1" w:rsidP="005967B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5967B1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28"/>
                                </w:rPr>
                                <w:t>Verificar que los check aparezcan de color verde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33B5D" id="Grupo 23" o:spid="_x0000_s1036" style="position:absolute;margin-left:0;margin-top:1.65pt;width:409.5pt;height:210.75pt;z-index:251674624" coordsize="52006,26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">
                <v:shape id="Imagen 14" o:spid="_x0000_s1037" type="#_x0000_t75" style="position:absolute;width:23310;height:26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ukUfAAAAA2wAAAA8AAABkcnMvZG93bnJldi54bWxET0uLwjAQvgv7H8IseNNUUZGuUVzBRfDk&#10;4+JtthmbYjPpJlmt/94Igrf5+J4zW7S2FlfyoXKsYNDPQBAXTldcKjge1r0piBCRNdaOScGdAizm&#10;H50Z5trdeEfXfSxFCuGQowITY5NLGQpDFkPfNcSJOztvMSboS6k93lK4reUwyybSYsWpwWBDK0PF&#10;Zf9vFWxXg3Njxr8//jue/nZsQrU9TJXqfrbLLxCR2vgWv9wbneaP4PlLOkDO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K6RR8AAAADbAAAADwAAAAAAAAAAAAAAAACfAgAA&#10;ZHJzL2Rvd25yZXYueG1sUEsFBgAAAAAEAAQA9wAAAIwDAAAAAA==&#10;">
                  <v:imagedata r:id="rId14" o:title="" croptop="17051f" cropbottom="19296f" cropleft="37569f" cropright="7622f"/>
                  <v:path arrowok="t"/>
                </v:shape>
                <v:oval id="Elipse 10" o:spid="_x0000_s1038" style="position:absolute;left:18192;top:3238;width:3906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rcsMA&#10;AADbAAAADwAAAGRycy9kb3ducmV2LnhtbESPTWvCQBCG70L/wzKF3nTT0EiJrsEIgm1P2tLzkB2T&#10;YHY2ZLcm9dc7h0JvM8z78cy6mFynrjSE1rOB50UCirjytuXawNfnfv4KKkRki51nMvBLAYrNw2yN&#10;ufUjH+l6irWSEA45Gmhi7HOtQ9WQw7DwPbHczn5wGGUdam0HHCXcdTpNkqV22LI0NNjTrqHqcvpx&#10;0vtRvqTpd1pml+62e8dz1lv/ZszT47RdgYo0xX/xn/tgBV/o5RcZQG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VrcsMAAADbAAAADwAAAAAAAAAAAAAAAACYAgAAZHJzL2Rv&#10;d25yZXYueG1sUEsFBgAAAAAEAAQA9QAAAIgDAAAAAA==&#10;" filled="f" strokecolor="red" strokeweight="2pt"/>
                <v:oval id="Elipse 11" o:spid="_x0000_s1039" style="position:absolute;left:18383;top:8382;width:3905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nO6cMA&#10;AADbAAAADwAAAGRycy9kb3ducmV2LnhtbESPT4vCMBDF74LfIYywN00tq0g1FRUWVj1Zlz0PzfQP&#10;NpPSZLXrpzeC4G2G9+b93qzWvWnElTpXW1YwnUQgiHOray4V/Jy/xgsQziNrbCyTgn9ysE6HgxUm&#10;2t74RNfMlyKEsEtQQeV9m0jp8ooMuoltiYNW2M6gD2tXSt3hLYSbRsZRNJcGaw6EClvaVZRfsj8T&#10;uMftZxz/xtvZpbnvDljMWm33Sn2M+s0ShKfev82v628d6k/h+UsYQK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nO6cMAAADbAAAADwAAAAAAAAAAAAAAAACYAgAAZHJzL2Rv&#10;d25yZXYueG1sUEsFBgAAAAAEAAQA9QAAAIgDAAAAAA==&#10;" filled="f" strokecolor="red" strokeweight="2pt"/>
                <v:shapetype id="_x0000_t77" coordsize="21600,21600" o:spt="77" adj="7200,5400,3600,8100" path="m@0,l@0@3@2@3@2@1,,10800@2@4@2@5@0@5@0,21600,21600,21600,2160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sum #0 21600 0"/>
                    <v:f eqn="prod @6 1 2"/>
                  </v:formulas>
                  <v:path o:connecttype="custom" o:connectlocs="@7,0;0,10800;@7,21600;21600,10800" o:connectangles="270,180,90,0" textboxrect="@0,0,21600,21600"/>
                  <v:handles>
                    <v:h position="#0,topLeft" xrange="@2,21600"/>
                    <v:h position="topLeft,#1" yrange="0,@3"/>
                    <v:h position="#2,#3" xrange="0,@0" yrange="@1,10800"/>
                  </v:handles>
                </v:shapetype>
                <v:shape id="Llamada de flecha a la izquierda 19" o:spid="_x0000_s1040" type="#_x0000_t77" style="position:absolute;left:24193;top:2000;width:27813;height:12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JNgcMA&#10;AADbAAAADwAAAGRycy9kb3ducmV2LnhtbERPTWvCQBC9C/6HZYTeml2ltDa6ilgKPXioUbDehuyY&#10;BLOzaXZr0v76riB4m8f7nPmyt7W4UOsrxxrGiQJBnDtTcaFhv3t/nILwAdlg7Zg0/JKH5WI4mGNq&#10;XMdbumShEDGEfYoayhCaVEqfl2TRJ64hjtzJtRZDhG0hTYtdDLe1nCj1LC1WHBtKbGhdUn7OfqwG&#10;W61V1h2/+PC3elHfh6fNp3/baP0w6lczEIH6cBff3B8mzn+F6y/x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JNgcMAAADbAAAADwAAAAAAAAAAAAAAAACYAgAAZHJzL2Rv&#10;d25yZXYueG1sUEsFBgAAAAAEAAQA9QAAAIgDAAAAAA==&#10;" adj="7565,,2515" fillcolor="#feb80a [3206]" strokecolor="white [3201]" strokeweight="3pt">
                  <v:shadow on="t" color="black" opacity="24903f" origin=",.5" offset="0,.55556mm"/>
                  <v:textbox>
                    <w:txbxContent>
                      <w:p w:rsidR="005967B1" w:rsidRPr="005967B1" w:rsidRDefault="005967B1" w:rsidP="005967B1">
                        <w:pPr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5967B1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</w:rPr>
                          <w:t>Verificar que los check aparezcan de color verde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114D9" w:rsidRPr="00355A9D" w:rsidRDefault="009114D9" w:rsidP="009114D9">
      <w:pPr>
        <w:rPr>
          <w:sz w:val="28"/>
          <w:szCs w:val="28"/>
        </w:rPr>
      </w:pPr>
    </w:p>
    <w:p w:rsidR="009114D9" w:rsidRPr="00355A9D" w:rsidRDefault="009114D9" w:rsidP="009114D9">
      <w:pPr>
        <w:rPr>
          <w:sz w:val="28"/>
          <w:szCs w:val="28"/>
        </w:rPr>
      </w:pPr>
    </w:p>
    <w:p w:rsidR="009114D9" w:rsidRPr="00355A9D" w:rsidRDefault="009114D9" w:rsidP="009114D9">
      <w:pPr>
        <w:rPr>
          <w:sz w:val="28"/>
          <w:szCs w:val="28"/>
        </w:rPr>
      </w:pPr>
    </w:p>
    <w:p w:rsidR="009114D9" w:rsidRPr="00355A9D" w:rsidRDefault="009114D9" w:rsidP="009114D9">
      <w:pPr>
        <w:rPr>
          <w:sz w:val="28"/>
          <w:szCs w:val="28"/>
        </w:rPr>
      </w:pPr>
    </w:p>
    <w:p w:rsidR="009114D9" w:rsidRPr="00355A9D" w:rsidRDefault="009114D9" w:rsidP="009114D9">
      <w:pPr>
        <w:rPr>
          <w:sz w:val="28"/>
          <w:szCs w:val="28"/>
        </w:rPr>
      </w:pPr>
    </w:p>
    <w:p w:rsidR="009114D9" w:rsidRPr="00355A9D" w:rsidRDefault="009114D9" w:rsidP="009114D9">
      <w:pPr>
        <w:rPr>
          <w:sz w:val="28"/>
          <w:szCs w:val="28"/>
        </w:rPr>
      </w:pPr>
    </w:p>
    <w:p w:rsidR="00B50365" w:rsidRPr="00355A9D" w:rsidRDefault="00B50365" w:rsidP="009114D9">
      <w:pPr>
        <w:pStyle w:val="Ttulo1"/>
        <w:rPr>
          <w:sz w:val="28"/>
          <w:szCs w:val="28"/>
        </w:rPr>
      </w:pPr>
    </w:p>
    <w:p w:rsidR="009114D9" w:rsidRPr="00355A9D" w:rsidRDefault="009114D9" w:rsidP="009114D9">
      <w:pPr>
        <w:pStyle w:val="Ttulo1"/>
        <w:rPr>
          <w:sz w:val="28"/>
          <w:szCs w:val="28"/>
        </w:rPr>
      </w:pPr>
      <w:r w:rsidRPr="00355A9D">
        <w:rPr>
          <w:sz w:val="28"/>
          <w:szCs w:val="28"/>
        </w:rPr>
        <w:t>4.-</w:t>
      </w:r>
      <w:r w:rsidRPr="00355A9D">
        <w:rPr>
          <w:rStyle w:val="Ttulo1Car"/>
          <w:sz w:val="28"/>
          <w:szCs w:val="28"/>
        </w:rPr>
        <w:t xml:space="preserve">Dejar por defecto el radio </w:t>
      </w:r>
      <w:proofErr w:type="spellStart"/>
      <w:r w:rsidRPr="00355A9D">
        <w:rPr>
          <w:rStyle w:val="Ttulo1Car"/>
          <w:sz w:val="28"/>
          <w:szCs w:val="28"/>
        </w:rPr>
        <w:t>button</w:t>
      </w:r>
      <w:proofErr w:type="spellEnd"/>
      <w:r w:rsidRPr="00355A9D">
        <w:rPr>
          <w:rStyle w:val="Ttulo1Car"/>
          <w:sz w:val="28"/>
          <w:szCs w:val="28"/>
        </w:rPr>
        <w:t xml:space="preserve"> seleccionado, ya que la otra opción es de paga.</w:t>
      </w:r>
    </w:p>
    <w:p w:rsidR="009114D9" w:rsidRPr="00355A9D" w:rsidRDefault="00355A9D" w:rsidP="009114D9">
      <w:pPr>
        <w:rPr>
          <w:sz w:val="28"/>
          <w:szCs w:val="28"/>
        </w:rPr>
      </w:pPr>
      <w:r>
        <w:rPr>
          <w:noProof/>
          <w:sz w:val="28"/>
          <w:szCs w:val="28"/>
          <w:lang w:val="es-PE" w:eastAsia="es-P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23F06E3" wp14:editId="46F7D65B">
                <wp:simplePos x="0" y="0"/>
                <wp:positionH relativeFrom="column">
                  <wp:posOffset>1409700</wp:posOffset>
                </wp:positionH>
                <wp:positionV relativeFrom="paragraph">
                  <wp:posOffset>247650</wp:posOffset>
                </wp:positionV>
                <wp:extent cx="4577080" cy="3543300"/>
                <wp:effectExtent l="76200" t="76200" r="128270" b="133350"/>
                <wp:wrapSquare wrapText="bothSides"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080" cy="3543300"/>
                          <a:chOff x="0" y="0"/>
                          <a:chExt cx="4577080" cy="3543300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5" t="12568" r="16216" b="21726"/>
                          <a:stretch/>
                        </pic:blipFill>
                        <pic:spPr bwMode="auto">
                          <a:xfrm>
                            <a:off x="0" y="0"/>
                            <a:ext cx="4577080" cy="35433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Elipse 13"/>
                        <wps:cNvSpPr/>
                        <wps:spPr>
                          <a:xfrm>
                            <a:off x="228600" y="3152775"/>
                            <a:ext cx="647700" cy="3714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Elipse 20"/>
                        <wps:cNvSpPr/>
                        <wps:spPr>
                          <a:xfrm>
                            <a:off x="219075" y="1447800"/>
                            <a:ext cx="390525" cy="3143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45B84A" id="Grupo 28" o:spid="_x0000_s1026" style="position:absolute;margin-left:111pt;margin-top:19.5pt;width:360.4pt;height:279pt;z-index:251677696" coordsize="45770,35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">
                <v:shape id="Imagen 15" o:spid="_x0000_s1027" type="#_x0000_t75" style="position:absolute;width:45770;height:35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0NjrCAAAA2wAAAA8AAABkcnMvZG93bnJldi54bWxET91qwjAUvh/sHcIZeLemE5RRjWIdAxnI&#10;qNsDHJpjU21OuiRq59ObwcC78/H9nvlysJ04kw+tYwUvWQ6CuHa65UbB99f78yuIEJE1do5JwS8F&#10;WC4eH+ZYaHfhis672IgUwqFABSbGvpAy1IYshsz1xInbO28xJugbqT1eUrjt5DjPp9Jiy6nBYE9r&#10;Q/Vxd7IK7MGX1832Y02T6ufTjU35Vh4rpUZPw2oGItIQ7+J/90an+RP4+yUdIB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dDY6wgAAANsAAAAPAAAAAAAAAAAAAAAAAJ8C&#10;AABkcnMvZG93bnJldi54bWxQSwUGAAAAAAQABAD3AAAAjgMAAAAA&#10;" stroked="t" strokeweight="3pt">
                  <v:stroke endcap="square"/>
                  <v:imagedata r:id="rId16" o:title="" croptop="8237f" cropbottom="14238f" cropleft="10404f" cropright="10627f"/>
                  <v:shadow on="t" color="black" opacity="28180f" origin="-.5,-.5" offset=".74836mm,.74836mm"/>
                  <v:path arrowok="t"/>
                </v:shape>
                <v:oval id="Elipse 13" o:spid="_x0000_s1028" style="position:absolute;left:2286;top:31527;width:6477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1BcMA&#10;AADbAAAADwAAAGRycy9kb3ducmV2LnhtbESPS4vCQBCE78L+h6EX9qYTsyoSM8oqLKx68oHnJtN5&#10;YKYnZGY1+usdQfDWTVXXV50uOlOLC7WusqxgOIhAEGdWV1woOB5++1MQziNrrC2Tghs5WMw/eikm&#10;2l55R5e9L0QIYZeggtL7JpHSZSUZdAPbEActt61BH9a2kLrFawg3tYyjaCINVhwIJTa0Kik77/9N&#10;4G6Xozg+xcvxub6vNpiPG23XSn19dj8zEJ46/za/rv90qP8Nz1/C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f1BcMAAADbAAAADwAAAAAAAAAAAAAAAACYAgAAZHJzL2Rv&#10;d25yZXYueG1sUEsFBgAAAAAEAAQA9QAAAIgDAAAAAA==&#10;" filled="f" strokecolor="red" strokeweight="2pt"/>
                <v:oval id="Elipse 20" o:spid="_x0000_s1029" style="position:absolute;left:2190;top:14478;width:3906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mhz8AA&#10;AADbAAAADwAAAGRycy9kb3ducmV2LnhtbERPTWvCQBC9F/wPyxS81U0XlRLdiAqCbU/a0vOQHZOQ&#10;7GzIrpr213cOhR4f73u9GX2nbjTEJrCF51kGirgMruHKwufH4ekFVEzIDrvAZOGbImyKycMacxfu&#10;fKLbOVVKQjjmaKFOqc+1jmVNHuMs9MTCXcLgMQkcKu0GvEu477TJsqX22LA01NjTvqayPV+99L7v&#10;5sZ8md2i7X72b3hZ9C68Wjt9HLcrUInG9C/+cx+dBSPr5Yv8AF3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mhz8AAAADbAAAADwAAAAAAAAAAAAAAAACYAgAAZHJzL2Rvd25y&#10;ZXYueG1sUEsFBgAAAAAEAAQA9QAAAIUDAAAAAA==&#10;" filled="f" strokecolor="red" strokeweight="2pt"/>
                <w10:wrap type="square"/>
              </v:group>
            </w:pict>
          </mc:Fallback>
        </mc:AlternateContent>
      </w:r>
      <w:r w:rsidR="009114D9" w:rsidRPr="00355A9D">
        <w:rPr>
          <w:sz w:val="28"/>
          <w:szCs w:val="28"/>
        </w:rPr>
        <w:t>A continuación pulsar el botón “CONTINUE” que se encuentra en la parte inferior de color verde.</w:t>
      </w:r>
    </w:p>
    <w:p w:rsidR="009114D9" w:rsidRPr="00355A9D" w:rsidRDefault="009114D9" w:rsidP="009114D9">
      <w:pPr>
        <w:rPr>
          <w:noProof/>
          <w:sz w:val="28"/>
          <w:szCs w:val="28"/>
          <w:lang w:eastAsia="es-PE"/>
        </w:rPr>
      </w:pPr>
    </w:p>
    <w:p w:rsidR="009114D9" w:rsidRPr="00355A9D" w:rsidRDefault="00355A9D" w:rsidP="009114D9">
      <w:pPr>
        <w:rPr>
          <w:sz w:val="28"/>
          <w:szCs w:val="28"/>
        </w:rPr>
      </w:pPr>
      <w:r w:rsidRPr="00355A9D">
        <w:rPr>
          <w:noProof/>
          <w:sz w:val="28"/>
          <w:szCs w:val="28"/>
          <w:lang w:val="es-PE" w:eastAsia="es-PE"/>
        </w:rPr>
        <w:drawing>
          <wp:anchor distT="0" distB="0" distL="114300" distR="114300" simplePos="0" relativeHeight="251678720" behindDoc="0" locked="0" layoutInCell="1" allowOverlap="1" wp14:anchorId="59D4A1D1" wp14:editId="4D50B128">
            <wp:simplePos x="0" y="0"/>
            <wp:positionH relativeFrom="margin">
              <wp:posOffset>722630</wp:posOffset>
            </wp:positionH>
            <wp:positionV relativeFrom="paragraph">
              <wp:posOffset>1186180</wp:posOffset>
            </wp:positionV>
            <wp:extent cx="567053" cy="711823"/>
            <wp:effectExtent l="3810" t="0" r="8890" b="8890"/>
            <wp:wrapNone/>
            <wp:docPr id="21" name="Imagen 21" descr="C:\Users\KEAN\Desktop\cli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AN\Desktop\clic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1" r="25951"/>
                    <a:stretch/>
                  </pic:blipFill>
                  <pic:spPr bwMode="auto">
                    <a:xfrm rot="5400000">
                      <a:off x="0" y="0"/>
                      <a:ext cx="567053" cy="71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4D9" w:rsidRDefault="00355A9D" w:rsidP="009114D9">
      <w:pPr>
        <w:pStyle w:val="Ttulo1"/>
        <w:rPr>
          <w:sz w:val="28"/>
          <w:szCs w:val="28"/>
        </w:rPr>
      </w:pPr>
      <w:r w:rsidRPr="00355A9D">
        <w:rPr>
          <w:noProof/>
          <w:sz w:val="28"/>
          <w:szCs w:val="28"/>
          <w:lang w:val="es-PE" w:eastAsia="es-PE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9627F46" wp14:editId="72B95BFF">
                <wp:simplePos x="0" y="0"/>
                <wp:positionH relativeFrom="margin">
                  <wp:align>right</wp:align>
                </wp:positionH>
                <wp:positionV relativeFrom="paragraph">
                  <wp:posOffset>891540</wp:posOffset>
                </wp:positionV>
                <wp:extent cx="4829175" cy="4581525"/>
                <wp:effectExtent l="95250" t="95250" r="104775" b="104775"/>
                <wp:wrapSquare wrapText="bothSides"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5" cy="4581525"/>
                          <a:chOff x="0" y="0"/>
                          <a:chExt cx="4829175" cy="4581525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33" t="13671" r="17627" b="8716"/>
                          <a:stretch/>
                        </pic:blipFill>
                        <pic:spPr bwMode="auto">
                          <a:xfrm>
                            <a:off x="0" y="0"/>
                            <a:ext cx="4829175" cy="4581525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Elipse 26"/>
                        <wps:cNvSpPr/>
                        <wps:spPr>
                          <a:xfrm>
                            <a:off x="104775" y="4171950"/>
                            <a:ext cx="647700" cy="3714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0607CE" id="Grupo 29" o:spid="_x0000_s1026" style="position:absolute;margin-left:329.05pt;margin-top:70.2pt;width:380.25pt;height:360.75pt;z-index:251683840;mso-position-horizontal:right;mso-position-horizontal-relative:margin" coordsize="48291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">
                <v:shape id="Imagen 16" o:spid="_x0000_s1027" type="#_x0000_t75" style="position:absolute;width:48291;height:45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DjfvEAAAA2wAAAA8AAABkcnMvZG93bnJldi54bWxET01rwkAQvQv9D8sIvZlNcrA2dQ1SEBQ8&#10;WO2hvU2z0yQ0OxuyaxLz67uFgrd5vM9Z56NpRE+dqy0rSKIYBHFhdc2lgvfLbrEC4TyyxsYyKbiR&#10;g3zzMFtjpu3Ab9SffSlCCLsMFVTet5mUrqjIoItsSxy4b9sZ9AF2pdQdDiHcNDKN46U0WHNoqLCl&#10;14qKn/PVKDh+PbvT1Ms0mT4Pk346nj6S26DU43zcvoDwNPq7+N+912H+Ev5+CQfI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DjfvEAAAA2wAAAA8AAAAAAAAAAAAAAAAA&#10;nwIAAGRycy9kb3ducmV2LnhtbFBLBQYAAAAABAAEAPcAAACQAwAAAAA=&#10;" stroked="t" strokeweight="7pt">
                  <v:stroke linestyle="thickThin" endcap="square"/>
                  <v:imagedata r:id="rId19" o:title="" croptop="8959f" cropbottom="5712f" cropleft="11097f" cropright="11552f"/>
                  <v:path arrowok="t"/>
                </v:shape>
                <v:oval id="Elipse 26" o:spid="_x0000_s1028" style="position:absolute;left:1047;top:41719;width:6477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ycIMIA&#10;AADbAAAADwAAAGRycy9kb3ducmV2LnhtbESPX2vCMBTF3wd+h3AF39bUYMuojaLCYG5Pc+Lzpbm2&#10;xeamNFHrPv0yGOzxcP78OOV6tJ240eBbxxrmSQqCuHKm5VrD8ev1+QWED8gGO8ek4UEe1qvJU4mF&#10;cXf+pNsh1CKOsC9QQxNCX0jpq4Ys+sT1xNE7u8FiiHKopRnwHsdtJ1Wa5tJiy5HQYE+7hqrL4Woj&#10;92O7UOqkttml+9694znrjdtrPZuOmyWIQGP4D/+134wGlcPvl/g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JwgwgAAANsAAAAPAAAAAAAAAAAAAAAAAJgCAABkcnMvZG93&#10;bnJldi54bWxQSwUGAAAAAAQABAD1AAAAhwMAAAAA&#10;" filled="f" strokecolor="red" strokeweight="2pt"/>
                <w10:wrap type="square" anchorx="margin"/>
              </v:group>
            </w:pict>
          </mc:Fallback>
        </mc:AlternateContent>
      </w:r>
      <w:r w:rsidR="009114D9" w:rsidRPr="00355A9D">
        <w:rPr>
          <w:sz w:val="28"/>
          <w:szCs w:val="28"/>
        </w:rPr>
        <w:t>5.-Luego de darle en el botón continuar nos saldrá un mensaje de bienvenida, allí ya confirmaremos que estamos registrados en GitHub</w:t>
      </w:r>
    </w:p>
    <w:p w:rsidR="00B50365" w:rsidRPr="00355A9D" w:rsidRDefault="009114D9" w:rsidP="00355A9D">
      <w:pPr>
        <w:pStyle w:val="Ttulo1"/>
        <w:rPr>
          <w:rStyle w:val="Ttulo1Car"/>
          <w:sz w:val="28"/>
          <w:szCs w:val="28"/>
        </w:rPr>
      </w:pPr>
      <w:r w:rsidRPr="00355A9D">
        <w:rPr>
          <w:sz w:val="28"/>
          <w:szCs w:val="28"/>
        </w:rPr>
        <w:t>6</w:t>
      </w:r>
      <w:r w:rsidRPr="00355A9D">
        <w:rPr>
          <w:rStyle w:val="Ttulo1Car"/>
          <w:sz w:val="28"/>
          <w:szCs w:val="28"/>
        </w:rPr>
        <w:t xml:space="preserve">.-Y por </w:t>
      </w:r>
      <w:r w:rsidR="00B50365" w:rsidRPr="00355A9D">
        <w:rPr>
          <w:rStyle w:val="Ttulo1Car"/>
          <w:sz w:val="28"/>
          <w:szCs w:val="28"/>
        </w:rPr>
        <w:t>último</w:t>
      </w:r>
      <w:r w:rsidRPr="00355A9D">
        <w:rPr>
          <w:rStyle w:val="Ttulo1Car"/>
          <w:sz w:val="28"/>
          <w:szCs w:val="28"/>
        </w:rPr>
        <w:t xml:space="preserve"> debemos de ingresar al correo electrónico con la cual nos registramos para confirmar por medio de un  enlace  que nos envía GitHub.</w:t>
      </w:r>
    </w:p>
    <w:p w:rsidR="00C6554A" w:rsidRPr="00355A9D" w:rsidRDefault="00355A9D" w:rsidP="00C6554A">
      <w:pPr>
        <w:pStyle w:val="Informacindecontacto"/>
        <w:rPr>
          <w:sz w:val="28"/>
          <w:szCs w:val="28"/>
        </w:rPr>
      </w:pPr>
      <w:bookmarkStart w:id="0" w:name="_GoBack"/>
      <w:bookmarkEnd w:id="0"/>
      <w:r w:rsidRPr="00355A9D">
        <w:rPr>
          <w:noProof/>
          <w:sz w:val="28"/>
          <w:szCs w:val="28"/>
          <w:lang w:val="es-PE" w:eastAsia="es-PE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94D65C7" wp14:editId="29468751">
                <wp:simplePos x="0" y="0"/>
                <wp:positionH relativeFrom="margin">
                  <wp:posOffset>-66675</wp:posOffset>
                </wp:positionH>
                <wp:positionV relativeFrom="paragraph">
                  <wp:posOffset>325120</wp:posOffset>
                </wp:positionV>
                <wp:extent cx="5466080" cy="1181100"/>
                <wp:effectExtent l="0" t="95250" r="96520" b="95250"/>
                <wp:wrapSquare wrapText="bothSides"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6080" cy="1181100"/>
                          <a:chOff x="0" y="0"/>
                          <a:chExt cx="5466080" cy="1181100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42" t="33408" r="10607" b="47178"/>
                          <a:stretch/>
                        </pic:blipFill>
                        <pic:spPr bwMode="auto">
                          <a:xfrm>
                            <a:off x="123825" y="0"/>
                            <a:ext cx="5342255" cy="1181100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" name="Elipse 27"/>
                        <wps:cNvSpPr/>
                        <wps:spPr>
                          <a:xfrm>
                            <a:off x="0" y="609600"/>
                            <a:ext cx="4638675" cy="3714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5D0421" id="Grupo 30" o:spid="_x0000_s1026" style="position:absolute;margin-left:-5.25pt;margin-top:25.6pt;width:430.4pt;height:93pt;z-index:251686912;mso-position-horizontal-relative:margin" coordsize="54660,11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">
                <v:shape id="Imagen 25" o:spid="_x0000_s1027" type="#_x0000_t75" style="position:absolute;left:1238;width:53422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MCpfDAAAA2wAAAA8AAABkcnMvZG93bnJldi54bWxEj0FrAjEUhO+F/ofwCt5qtopFVqO0YkE8&#10;SLVF8PbYPDeLm5dlE9f4740geBxm5htmOo+2Fh21vnKs4KOfgSAunK64VPD/9/M+BuEDssbaMSm4&#10;kof57PVlirl2F95StwulSBD2OSowITS5lL4wZNH3XUOcvKNrLYYk21LqFi8Jbms5yLJPabHitGCw&#10;oYWh4rQ720QZl8O4+V125rz/jofFEvdNXCvVe4tfExCBYniGH+2VVjAYwf1L+gFyd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EwKl8MAAADbAAAADwAAAAAAAAAAAAAAAACf&#10;AgAAZHJzL2Rvd25yZXYueG1sUEsFBgAAAAAEAAQA9wAAAI8DAAAAAA==&#10;" stroked="t" strokeweight="7pt">
                  <v:stroke linestyle="thickThin" endcap="square"/>
                  <v:imagedata r:id="rId21" o:title="" croptop="21894f" cropbottom="30919f" cropleft="12545f" cropright="6951f"/>
                  <v:path arrowok="t"/>
                </v:shape>
                <v:oval id="Elipse 27" o:spid="_x0000_s1028" style="position:absolute;top:6096;width:46386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A5u8EA&#10;AADbAAAADwAAAGRycy9kb3ducmV2LnhtbESPzYrCMBSF9wO+Q7iCuzE16IxUo6ggqLMaFdeX5toW&#10;m5vSRK0+vREGZnk4Px9nOm9tJW7U+NKxhkE/AUGcOVNyruF4WH+OQfiAbLByTBoe5GE+63xMMTXu&#10;zr9024dcxBH2KWooQqhTKX1WkEXfdzVx9M6usRiibHJpGrzHcVtJlSRf0mLJkVBgTauCssv+aiP3&#10;ZzlU6qSWo0v1XO3wPKqN22rd67aLCYhAbfgP/7U3RoP6hveX+A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gObvBAAAA2wAAAA8AAAAAAAAAAAAAAAAAmAIAAGRycy9kb3du&#10;cmV2LnhtbFBLBQYAAAAABAAEAPUAAACGAwAAAAA=&#10;" filled="f" strokecolor="red" strokeweight="2pt"/>
                <w10:wrap type="square" anchorx="margin"/>
              </v:group>
            </w:pict>
          </mc:Fallback>
        </mc:AlternateContent>
      </w:r>
    </w:p>
    <w:sectPr w:rsidR="00C6554A" w:rsidRPr="00355A9D" w:rsidSect="004C4497">
      <w:footerReference w:type="default" r:id="rId22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21D1" w:rsidRDefault="00B621D1" w:rsidP="00C6554A">
      <w:pPr>
        <w:spacing w:before="0" w:after="0" w:line="240" w:lineRule="auto"/>
      </w:pPr>
      <w:r>
        <w:separator/>
      </w:r>
    </w:p>
  </w:endnote>
  <w:endnote w:type="continuationSeparator" w:id="0">
    <w:p w:rsidR="00B621D1" w:rsidRDefault="00B621D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355A9D">
      <w:rPr>
        <w:noProof/>
        <w:lang w:bidi="es-ES"/>
      </w:rPr>
      <w:t>3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21D1" w:rsidRDefault="00B621D1" w:rsidP="00C6554A">
      <w:pPr>
        <w:spacing w:before="0" w:after="0" w:line="240" w:lineRule="auto"/>
      </w:pPr>
      <w:r>
        <w:separator/>
      </w:r>
    </w:p>
  </w:footnote>
  <w:footnote w:type="continuationSeparator" w:id="0">
    <w:p w:rsidR="00B621D1" w:rsidRDefault="00B621D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1DA"/>
    <w:rsid w:val="001376F4"/>
    <w:rsid w:val="001B381A"/>
    <w:rsid w:val="002554CD"/>
    <w:rsid w:val="00293B83"/>
    <w:rsid w:val="002B4294"/>
    <w:rsid w:val="002F51DA"/>
    <w:rsid w:val="00333D0D"/>
    <w:rsid w:val="00355A9D"/>
    <w:rsid w:val="00473D5B"/>
    <w:rsid w:val="004A3425"/>
    <w:rsid w:val="004C049F"/>
    <w:rsid w:val="004C4497"/>
    <w:rsid w:val="005000E2"/>
    <w:rsid w:val="00503BBA"/>
    <w:rsid w:val="005967B1"/>
    <w:rsid w:val="006365FD"/>
    <w:rsid w:val="00646766"/>
    <w:rsid w:val="006A3CE7"/>
    <w:rsid w:val="009114D9"/>
    <w:rsid w:val="00914741"/>
    <w:rsid w:val="00A978C4"/>
    <w:rsid w:val="00B50365"/>
    <w:rsid w:val="00B621D1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FA6871-3BDB-47E9-9470-FF1C47490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Puesto">
    <w:name w:val="Title"/>
    <w:basedOn w:val="Normal"/>
    <w:link w:val="Puest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AN\AppData\Roaming\Microsoft\Plantilla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61</TotalTime>
  <Pages>4</Pages>
  <Words>128</Words>
  <Characters>708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KEAN</dc:creator>
  <cp:keywords/>
  <dc:description/>
  <cp:lastModifiedBy>KEAN</cp:lastModifiedBy>
  <cp:revision>4</cp:revision>
  <dcterms:created xsi:type="dcterms:W3CDTF">2018-06-20T17:24:00Z</dcterms:created>
  <dcterms:modified xsi:type="dcterms:W3CDTF">2018-06-20T18:25:00Z</dcterms:modified>
</cp:coreProperties>
</file>